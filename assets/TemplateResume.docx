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3BCD7017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52EBF74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899C2C4" wp14:editId="1ADC2D89">
                      <wp:extent cx="1866900" cy="1471292"/>
                      <wp:effectExtent l="26670" t="11430" r="45720" b="4572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866900" cy="1471292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F94CA16" id="Oval 2" o:spid="_x0000_s1026" alt="Title: Professional Headshot of Man" style="width:147pt;height:115.8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3D7393B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5F7A842" w14:textId="3E98CF64" w:rsidR="001B2ABD" w:rsidRDefault="00192E40" w:rsidP="001B2ABD">
            <w:pPr>
              <w:pStyle w:val="Title"/>
            </w:pPr>
            <w:r>
              <w:t>Alfonso Robles</w:t>
            </w:r>
          </w:p>
          <w:p w14:paraId="58FEA359" w14:textId="2864E77B" w:rsidR="001B2ABD" w:rsidRDefault="00192E40" w:rsidP="001B2ABD">
            <w:pPr>
              <w:pStyle w:val="Subtitle"/>
            </w:pPr>
            <w:r w:rsidRPr="00F27B08">
              <w:rPr>
                <w:spacing w:val="2"/>
                <w:w w:val="54"/>
              </w:rPr>
              <w:t>Full-stack Web Develope</w:t>
            </w:r>
            <w:r w:rsidRPr="00F27B08">
              <w:rPr>
                <w:spacing w:val="7"/>
                <w:w w:val="54"/>
              </w:rPr>
              <w:t>r</w:t>
            </w:r>
          </w:p>
        </w:tc>
      </w:tr>
      <w:tr w:rsidR="001B2ABD" w14:paraId="28473620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04BDA749CACB4F33913E817F7E0BBDD8"/>
              </w:placeholder>
              <w:temporary/>
              <w:showingPlcHdr/>
              <w15:appearance w15:val="hidden"/>
            </w:sdtPr>
            <w:sdtEndPr/>
            <w:sdtContent>
              <w:p w14:paraId="5351E544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7CC5A88" w14:textId="5A69234E" w:rsidR="00036450" w:rsidRDefault="00117F6F" w:rsidP="00117F6F">
            <w:r>
              <w:t>I am currently a UTSA Full-Stack web development student in the Trilogy bootcamp, learning HTML, CSS (as well as Bootstrap and Materialize); also including JavaScript, jQuery and Node.js.</w:t>
            </w:r>
          </w:p>
          <w:p w14:paraId="0E7C4FB7" w14:textId="03DD1C99" w:rsidR="00117F6F" w:rsidRDefault="006431DA" w:rsidP="00117F6F">
            <w:r>
              <w:t xml:space="preserve">     </w:t>
            </w:r>
          </w:p>
          <w:p w14:paraId="549EDDD7" w14:textId="021FDE48" w:rsidR="006431DA" w:rsidRDefault="006431DA" w:rsidP="00117F6F">
            <w:r>
              <w:t xml:space="preserve">My passion in coding is application development while enthusiastically seeking every opportunity for growth and further developing every </w:t>
            </w:r>
            <w:r w:rsidR="003D1DE5">
              <w:t>skill possible.</w:t>
            </w:r>
          </w:p>
          <w:p w14:paraId="05B9E29C" w14:textId="77777777" w:rsidR="00036450" w:rsidRDefault="00036450" w:rsidP="00036450"/>
          <w:sdt>
            <w:sdtPr>
              <w:id w:val="-1954003311"/>
              <w:placeholder>
                <w:docPart w:val="1F9E5B2DC4824AFEABD461E7E0089C16"/>
              </w:placeholder>
              <w:temporary/>
              <w:showingPlcHdr/>
              <w15:appearance w15:val="hidden"/>
            </w:sdtPr>
            <w:sdtEndPr/>
            <w:sdtContent>
              <w:p w14:paraId="47372DEC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CB55494A82B4D09A87154C568101F16"/>
              </w:placeholder>
              <w:temporary/>
              <w:showingPlcHdr/>
              <w15:appearance w15:val="hidden"/>
            </w:sdtPr>
            <w:sdtEndPr/>
            <w:sdtContent>
              <w:p w14:paraId="2AE999DE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EC09909" w14:textId="75107CEA" w:rsidR="004D3011" w:rsidRDefault="00117F6F" w:rsidP="004D3011">
            <w:r>
              <w:t>210-425-3857</w:t>
            </w:r>
          </w:p>
          <w:p w14:paraId="1DBBE1BD" w14:textId="77777777" w:rsidR="004D3011" w:rsidRPr="004D3011" w:rsidRDefault="004D3011" w:rsidP="004D3011"/>
          <w:p w14:paraId="4BCFBF9D" w14:textId="7CEA923B" w:rsidR="004D3011" w:rsidRDefault="00117F6F" w:rsidP="004D3011">
            <w:r>
              <w:t>GitHub URL:</w:t>
            </w:r>
          </w:p>
          <w:p w14:paraId="4635297E" w14:textId="19A2B794" w:rsidR="004D3011" w:rsidRDefault="00F27B08" w:rsidP="004D3011">
            <w:hyperlink r:id="rId11" w:history="1">
              <w:r w:rsidR="00117F6F" w:rsidRPr="00284BE2">
                <w:rPr>
                  <w:rStyle w:val="Hyperlink"/>
                </w:rPr>
                <w:t>https://github.com/fons3517</w:t>
              </w:r>
            </w:hyperlink>
          </w:p>
          <w:p w14:paraId="0D3F6419" w14:textId="77777777" w:rsidR="00117F6F" w:rsidRDefault="00117F6F" w:rsidP="004D3011"/>
          <w:sdt>
            <w:sdtPr>
              <w:id w:val="-240260293"/>
              <w:placeholder>
                <w:docPart w:val="5D2D70B47C35492DABBE4DBFB88C245A"/>
              </w:placeholder>
              <w:temporary/>
              <w:showingPlcHdr/>
              <w15:appearance w15:val="hidden"/>
            </w:sdtPr>
            <w:sdtEndPr/>
            <w:sdtContent>
              <w:p w14:paraId="0085A9E8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2D3E8AC" w14:textId="4394898F" w:rsidR="00036450" w:rsidRDefault="00F27B08" w:rsidP="004D3011">
            <w:hyperlink r:id="rId12" w:history="1">
              <w:r w:rsidR="00117F6F" w:rsidRPr="00284BE2">
                <w:rPr>
                  <w:rStyle w:val="Hyperlink"/>
                </w:rPr>
                <w:t>Fons3517@gmail.com</w:t>
              </w:r>
            </w:hyperlink>
          </w:p>
          <w:sdt>
            <w:sdtPr>
              <w:id w:val="-1444214663"/>
              <w:placeholder>
                <w:docPart w:val="3D9C2DF3D32843F4840C7A5628F04AA1"/>
              </w:placeholder>
              <w:temporary/>
              <w:showingPlcHdr/>
              <w15:appearance w15:val="hidden"/>
            </w:sdtPr>
            <w:sdtEndPr/>
            <w:sdtContent>
              <w:p w14:paraId="3691DB96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4A1EB50" w14:textId="1FD09E7C" w:rsidR="004D3011" w:rsidRDefault="00117F6F" w:rsidP="004D3011">
            <w:r>
              <w:t>Bouldering</w:t>
            </w:r>
          </w:p>
          <w:p w14:paraId="22CD27BE" w14:textId="43CB61A1" w:rsidR="004D3011" w:rsidRDefault="00117F6F" w:rsidP="004D3011">
            <w:r>
              <w:t>Coding</w:t>
            </w:r>
          </w:p>
          <w:p w14:paraId="337A6909" w14:textId="0C7685D1" w:rsidR="004D3011" w:rsidRDefault="00117F6F" w:rsidP="004D3011">
            <w:r>
              <w:t>Disc Golf</w:t>
            </w:r>
          </w:p>
          <w:p w14:paraId="7A1C3CE8" w14:textId="1B9E16D0" w:rsidR="004D3011" w:rsidRPr="004D3011" w:rsidRDefault="00117F6F" w:rsidP="004D3011">
            <w:r>
              <w:t>Playing with my dogs</w:t>
            </w:r>
          </w:p>
        </w:tc>
        <w:tc>
          <w:tcPr>
            <w:tcW w:w="720" w:type="dxa"/>
          </w:tcPr>
          <w:p w14:paraId="28598AC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160A644D1FD4782A826E1FF0088C23C"/>
              </w:placeholder>
              <w:temporary/>
              <w:showingPlcHdr/>
              <w15:appearance w15:val="hidden"/>
            </w:sdtPr>
            <w:sdtEndPr/>
            <w:sdtContent>
              <w:p w14:paraId="0E2E40A0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F71FA6A" w14:textId="3E8DC371" w:rsidR="00036450" w:rsidRPr="00036450" w:rsidRDefault="00192E40" w:rsidP="00B359E4">
            <w:pPr>
              <w:pStyle w:val="Heading4"/>
            </w:pPr>
            <w:r>
              <w:t>UTSA</w:t>
            </w:r>
          </w:p>
          <w:p w14:paraId="72A08880" w14:textId="474E6DD0" w:rsidR="00036450" w:rsidRPr="00B359E4" w:rsidRDefault="00192E40" w:rsidP="00B359E4">
            <w:pPr>
              <w:pStyle w:val="Date"/>
            </w:pPr>
            <w:r>
              <w:t>07/2020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01/2022</w:t>
            </w:r>
          </w:p>
          <w:p w14:paraId="09D23F20" w14:textId="61CC525D" w:rsidR="003D04C3" w:rsidRDefault="003D04C3" w:rsidP="00036450"/>
          <w:p w14:paraId="7680AC46" w14:textId="77777777" w:rsidR="003D04C3" w:rsidRDefault="003D04C3" w:rsidP="00036450"/>
          <w:p w14:paraId="00A01B87" w14:textId="4AF12E18" w:rsidR="00036450" w:rsidRPr="00B359E4" w:rsidRDefault="00192E40" w:rsidP="00B359E4">
            <w:pPr>
              <w:pStyle w:val="Heading4"/>
            </w:pPr>
            <w:r>
              <w:t>San Antonio College</w:t>
            </w:r>
          </w:p>
          <w:p w14:paraId="194CB594" w14:textId="6D7E0D30" w:rsidR="00036450" w:rsidRPr="00B359E4" w:rsidRDefault="00192E40" w:rsidP="00B359E4">
            <w:pPr>
              <w:pStyle w:val="Date"/>
            </w:pPr>
            <w:r>
              <w:t>08/2020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12/2020</w:t>
            </w:r>
          </w:p>
          <w:p w14:paraId="2EDEB6B3" w14:textId="03FB104F" w:rsidR="00036450" w:rsidRDefault="00036450" w:rsidP="00036450"/>
          <w:sdt>
            <w:sdtPr>
              <w:id w:val="1001553383"/>
              <w:placeholder>
                <w:docPart w:val="22BFFE3A45884AADAFBBED4E225FEA78"/>
              </w:placeholder>
              <w:temporary/>
              <w:showingPlcHdr/>
              <w15:appearance w15:val="hidden"/>
            </w:sdtPr>
            <w:sdtEndPr/>
            <w:sdtContent>
              <w:p w14:paraId="3113BE64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D7BDDDA" w14:textId="04CB5197" w:rsidR="00036450" w:rsidRDefault="00192E40" w:rsidP="00B359E4">
            <w:pPr>
              <w:pStyle w:val="Heading4"/>
              <w:rPr>
                <w:bCs/>
              </w:rPr>
            </w:pPr>
            <w:r>
              <w:t>PF Chang’s Chinese Bistro/</w:t>
            </w:r>
            <w:r w:rsidR="00036450">
              <w:t xml:space="preserve"> </w:t>
            </w:r>
            <w:r>
              <w:t>Bartender</w:t>
            </w:r>
          </w:p>
          <w:p w14:paraId="73FADC61" w14:textId="5309DE55" w:rsidR="00036450" w:rsidRPr="00036450" w:rsidRDefault="00192E40" w:rsidP="00B359E4">
            <w:pPr>
              <w:pStyle w:val="Date"/>
            </w:pPr>
            <w:r>
              <w:t>09/2019</w:t>
            </w:r>
            <w:r w:rsidR="00036450" w:rsidRPr="00036450">
              <w:t>–</w:t>
            </w:r>
            <w:r>
              <w:t>Current</w:t>
            </w:r>
          </w:p>
          <w:p w14:paraId="6BDA5B6F" w14:textId="51F439F5" w:rsidR="00192E40" w:rsidRDefault="00192E40" w:rsidP="00036450">
            <w:r>
              <w:t>I am currently a server trainer and bartender trainer for PF Chang’s.</w:t>
            </w:r>
          </w:p>
          <w:p w14:paraId="73419CEF" w14:textId="77777777" w:rsidR="004D3011" w:rsidRDefault="004D3011" w:rsidP="00036450"/>
          <w:p w14:paraId="372E7DA0" w14:textId="400C5EF1" w:rsidR="004D3011" w:rsidRPr="004D3011" w:rsidRDefault="00192E40" w:rsidP="00B359E4">
            <w:pPr>
              <w:pStyle w:val="Heading4"/>
              <w:rPr>
                <w:bCs/>
              </w:rPr>
            </w:pPr>
            <w:r>
              <w:t xml:space="preserve">Lone Star </w:t>
            </w:r>
            <w:r w:rsidR="003D04C3">
              <w:t>Café/</w:t>
            </w:r>
            <w:r w:rsidR="004D3011" w:rsidRPr="004D3011">
              <w:t xml:space="preserve"> </w:t>
            </w:r>
            <w:r>
              <w:t>Server/Bartender</w:t>
            </w:r>
          </w:p>
          <w:p w14:paraId="0D964642" w14:textId="0821C3C0" w:rsidR="004D3011" w:rsidRPr="004D3011" w:rsidRDefault="00192E40" w:rsidP="00B359E4">
            <w:pPr>
              <w:pStyle w:val="Date"/>
            </w:pPr>
            <w:r>
              <w:t>02/2017</w:t>
            </w:r>
            <w:r w:rsidR="004D3011" w:rsidRPr="004D3011">
              <w:t>–</w:t>
            </w:r>
            <w:r>
              <w:t>09/2019</w:t>
            </w:r>
          </w:p>
          <w:p w14:paraId="5912115D" w14:textId="022C4245" w:rsidR="004D3011" w:rsidRPr="004D3011" w:rsidRDefault="00192E40" w:rsidP="004D3011">
            <w:r>
              <w:t>Quickly moved into the bar and became a banquet party team member, helping to coordinate and set up.</w:t>
            </w:r>
          </w:p>
          <w:p w14:paraId="25311040" w14:textId="77777777" w:rsidR="004D3011" w:rsidRDefault="004D3011" w:rsidP="00036450"/>
          <w:p w14:paraId="7EA23211" w14:textId="112F58F4" w:rsidR="004D3011" w:rsidRPr="004D3011" w:rsidRDefault="00036450" w:rsidP="00192E40">
            <w:pPr>
              <w:pStyle w:val="Heading4"/>
            </w:pPr>
            <w:r w:rsidRPr="004D3011">
              <w:t xml:space="preserve"> </w:t>
            </w:r>
          </w:p>
          <w:p w14:paraId="2F67BF85" w14:textId="77777777" w:rsidR="004D3011" w:rsidRDefault="004D3011" w:rsidP="00036450"/>
          <w:sdt>
            <w:sdtPr>
              <w:id w:val="1669594239"/>
              <w:placeholder>
                <w:docPart w:val="1C92C41C7D0A4CCEA2506C0F2A7236A6"/>
              </w:placeholder>
              <w:temporary/>
              <w:showingPlcHdr/>
              <w15:appearance w15:val="hidden"/>
            </w:sdtPr>
            <w:sdtEndPr/>
            <w:sdtContent>
              <w:p w14:paraId="3A2B2935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24D8B291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38C73B23" wp14:editId="493DEF60">
                  <wp:extent cx="4413885" cy="1876425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4EF42E1C" w14:textId="77777777" w:rsidR="0043117B" w:rsidRDefault="00F27B08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816A" w14:textId="77777777" w:rsidR="00F27B08" w:rsidRDefault="00F27B08" w:rsidP="000C45FF">
      <w:r>
        <w:separator/>
      </w:r>
    </w:p>
  </w:endnote>
  <w:endnote w:type="continuationSeparator" w:id="0">
    <w:p w14:paraId="4E1B61E7" w14:textId="77777777" w:rsidR="00F27B08" w:rsidRDefault="00F27B0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AA3F3" w14:textId="77777777" w:rsidR="00F27B08" w:rsidRDefault="00F27B08" w:rsidP="000C45FF">
      <w:r>
        <w:separator/>
      </w:r>
    </w:p>
  </w:footnote>
  <w:footnote w:type="continuationSeparator" w:id="0">
    <w:p w14:paraId="7CE30AF3" w14:textId="77777777" w:rsidR="00F27B08" w:rsidRDefault="00F27B0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1F60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92CACC" wp14:editId="307A9C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B8"/>
    <w:rsid w:val="00036450"/>
    <w:rsid w:val="00094499"/>
    <w:rsid w:val="000C45FF"/>
    <w:rsid w:val="000E3FD1"/>
    <w:rsid w:val="00112054"/>
    <w:rsid w:val="00117F6F"/>
    <w:rsid w:val="001525E1"/>
    <w:rsid w:val="00180329"/>
    <w:rsid w:val="0019001F"/>
    <w:rsid w:val="00192E40"/>
    <w:rsid w:val="001A74A5"/>
    <w:rsid w:val="001B2ABD"/>
    <w:rsid w:val="001E0391"/>
    <w:rsid w:val="001E1759"/>
    <w:rsid w:val="001F1ECC"/>
    <w:rsid w:val="002400EB"/>
    <w:rsid w:val="00256CF7"/>
    <w:rsid w:val="002769B8"/>
    <w:rsid w:val="00281FD5"/>
    <w:rsid w:val="0030481B"/>
    <w:rsid w:val="003156FC"/>
    <w:rsid w:val="003254B5"/>
    <w:rsid w:val="0037121F"/>
    <w:rsid w:val="003A6B7D"/>
    <w:rsid w:val="003B06CA"/>
    <w:rsid w:val="003D04C3"/>
    <w:rsid w:val="003D1DE5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31D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D76E2"/>
    <w:rsid w:val="00B20152"/>
    <w:rsid w:val="00B359E4"/>
    <w:rsid w:val="00B57D98"/>
    <w:rsid w:val="00B65CAC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27B08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0B94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Fons3517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ons3517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ns3\AppData\Local\Microsoft\Office\16.0\DTS\en-US%7b2CB4C9B3-7125-4E10-8DB2-09101FEB3CF5%7d\%7b7F4995F8-3B22-4D47-8977-3742EB4FFB85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Node.js</c:v>
                </c:pt>
                <c:pt idx="1">
                  <c:v>jQuery</c:v>
                </c:pt>
                <c:pt idx="2">
                  <c:v>JavaScript</c:v>
                </c:pt>
                <c:pt idx="3">
                  <c:v>CSS, Bootstrap, Materialize</c:v>
                </c:pt>
                <c:pt idx="4">
                  <c:v>HTML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0.25</c:v>
                </c:pt>
                <c:pt idx="1">
                  <c:v>0.5</c:v>
                </c:pt>
                <c:pt idx="2">
                  <c:v>0.75</c:v>
                </c:pt>
                <c:pt idx="3">
                  <c:v>0.75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BDA749CACB4F33913E817F7E0BBD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EA877-4C07-42C3-9121-8D310AAAF88D}"/>
      </w:docPartPr>
      <w:docPartBody>
        <w:p w:rsidR="00022759" w:rsidRDefault="00FE6EBF">
          <w:pPr>
            <w:pStyle w:val="04BDA749CACB4F33913E817F7E0BBDD8"/>
          </w:pPr>
          <w:r w:rsidRPr="00D5459D">
            <w:t>Profile</w:t>
          </w:r>
        </w:p>
      </w:docPartBody>
    </w:docPart>
    <w:docPart>
      <w:docPartPr>
        <w:name w:val="1F9E5B2DC4824AFEABD461E7E0089C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84C64F-0976-495B-8CA7-B68FB6EBB267}"/>
      </w:docPartPr>
      <w:docPartBody>
        <w:p w:rsidR="00022759" w:rsidRDefault="00FE6EBF">
          <w:pPr>
            <w:pStyle w:val="1F9E5B2DC4824AFEABD461E7E0089C16"/>
          </w:pPr>
          <w:r w:rsidRPr="00CB0055">
            <w:t>Contact</w:t>
          </w:r>
        </w:p>
      </w:docPartBody>
    </w:docPart>
    <w:docPart>
      <w:docPartPr>
        <w:name w:val="5CB55494A82B4D09A87154C568101F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C04CD-C306-4449-B20A-2B6E0995F64D}"/>
      </w:docPartPr>
      <w:docPartBody>
        <w:p w:rsidR="00022759" w:rsidRDefault="00FE6EBF">
          <w:pPr>
            <w:pStyle w:val="5CB55494A82B4D09A87154C568101F16"/>
          </w:pPr>
          <w:r w:rsidRPr="004D3011">
            <w:t>PHONE:</w:t>
          </w:r>
        </w:p>
      </w:docPartBody>
    </w:docPart>
    <w:docPart>
      <w:docPartPr>
        <w:name w:val="5D2D70B47C35492DABBE4DBFB88C2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EF221-E18B-4F7A-A368-1FF263588F80}"/>
      </w:docPartPr>
      <w:docPartBody>
        <w:p w:rsidR="00022759" w:rsidRDefault="00FE6EBF">
          <w:pPr>
            <w:pStyle w:val="5D2D70B47C35492DABBE4DBFB88C245A"/>
          </w:pPr>
          <w:r w:rsidRPr="004D3011">
            <w:t>EMAIL:</w:t>
          </w:r>
        </w:p>
      </w:docPartBody>
    </w:docPart>
    <w:docPart>
      <w:docPartPr>
        <w:name w:val="3D9C2DF3D32843F4840C7A5628F04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4837C-2CD1-4DC0-8E19-0CAD355949BB}"/>
      </w:docPartPr>
      <w:docPartBody>
        <w:p w:rsidR="00022759" w:rsidRDefault="00FE6EBF">
          <w:pPr>
            <w:pStyle w:val="3D9C2DF3D32843F4840C7A5628F04AA1"/>
          </w:pPr>
          <w:r w:rsidRPr="00CB0055">
            <w:t>Hobbies</w:t>
          </w:r>
        </w:p>
      </w:docPartBody>
    </w:docPart>
    <w:docPart>
      <w:docPartPr>
        <w:name w:val="F160A644D1FD4782A826E1FF0088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82AD5-2052-4ED5-A57B-CFB68A801936}"/>
      </w:docPartPr>
      <w:docPartBody>
        <w:p w:rsidR="00022759" w:rsidRDefault="00FE6EBF">
          <w:pPr>
            <w:pStyle w:val="F160A644D1FD4782A826E1FF0088C23C"/>
          </w:pPr>
          <w:r w:rsidRPr="00036450">
            <w:t>EDUCATION</w:t>
          </w:r>
        </w:p>
      </w:docPartBody>
    </w:docPart>
    <w:docPart>
      <w:docPartPr>
        <w:name w:val="22BFFE3A45884AADAFBBED4E225FE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96008-957E-4631-BD41-15D3FFD57B0E}"/>
      </w:docPartPr>
      <w:docPartBody>
        <w:p w:rsidR="00022759" w:rsidRDefault="00FE6EBF">
          <w:pPr>
            <w:pStyle w:val="22BFFE3A45884AADAFBBED4E225FEA78"/>
          </w:pPr>
          <w:r w:rsidRPr="00036450">
            <w:t>WORK EXPERIENCE</w:t>
          </w:r>
        </w:p>
      </w:docPartBody>
    </w:docPart>
    <w:docPart>
      <w:docPartPr>
        <w:name w:val="1C92C41C7D0A4CCEA2506C0F2A723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F56DB6-08AC-4A1F-84ED-EAF925F75ED8}"/>
      </w:docPartPr>
      <w:docPartBody>
        <w:p w:rsidR="00022759" w:rsidRDefault="00FE6EBF">
          <w:pPr>
            <w:pStyle w:val="1C92C41C7D0A4CCEA2506C0F2A7236A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05E"/>
    <w:rsid w:val="00022759"/>
    <w:rsid w:val="001D605E"/>
    <w:rsid w:val="00876F95"/>
    <w:rsid w:val="00FE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1D605E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BDA749CACB4F33913E817F7E0BBDD8">
    <w:name w:val="04BDA749CACB4F33913E817F7E0BBDD8"/>
  </w:style>
  <w:style w:type="paragraph" w:customStyle="1" w:styleId="1F9E5B2DC4824AFEABD461E7E0089C16">
    <w:name w:val="1F9E5B2DC4824AFEABD461E7E0089C16"/>
  </w:style>
  <w:style w:type="paragraph" w:customStyle="1" w:styleId="5CB55494A82B4D09A87154C568101F16">
    <w:name w:val="5CB55494A82B4D09A87154C568101F16"/>
  </w:style>
  <w:style w:type="paragraph" w:customStyle="1" w:styleId="5D2D70B47C35492DABBE4DBFB88C245A">
    <w:name w:val="5D2D70B47C35492DABBE4DBFB88C245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D9C2DF3D32843F4840C7A5628F04AA1">
    <w:name w:val="3D9C2DF3D32843F4840C7A5628F04AA1"/>
  </w:style>
  <w:style w:type="paragraph" w:customStyle="1" w:styleId="F160A644D1FD4782A826E1FF0088C23C">
    <w:name w:val="F160A644D1FD4782A826E1FF0088C23C"/>
  </w:style>
  <w:style w:type="paragraph" w:customStyle="1" w:styleId="22BFFE3A45884AADAFBBED4E225FEA78">
    <w:name w:val="22BFFE3A45884AADAFBBED4E225FEA78"/>
  </w:style>
  <w:style w:type="character" w:customStyle="1" w:styleId="Heading2Char">
    <w:name w:val="Heading 2 Char"/>
    <w:basedOn w:val="DefaultParagraphFont"/>
    <w:link w:val="Heading2"/>
    <w:uiPriority w:val="9"/>
    <w:rsid w:val="001D605E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1C92C41C7D0A4CCEA2506C0F2A7236A6">
    <w:name w:val="1C92C41C7D0A4CCEA2506C0F2A7236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{7F4995F8-3B22-4D47-8977-3742EB4FFB85}tf00546271_win32.dotx</Template>
  <TotalTime>0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2021-09-21T20:29:00Z</dcterms:created>
  <dcterms:modified xsi:type="dcterms:W3CDTF">2021-09-21T20:34:00Z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